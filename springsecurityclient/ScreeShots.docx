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871FE" w14:textId="77777777" w:rsidR="00BD154E" w:rsidRDefault="00000000">
      <w:r>
        <w:t>E-R Diagram</w:t>
      </w:r>
    </w:p>
    <w:p w14:paraId="4F09EC2C" w14:textId="77777777" w:rsidR="00BD154E" w:rsidRDefault="00BD154E"/>
    <w:p w14:paraId="4AB63817" w14:textId="77777777" w:rsidR="00BD154E" w:rsidRDefault="00000000">
      <w:r>
        <w:rPr>
          <w:noProof/>
        </w:rPr>
        <w:drawing>
          <wp:inline distT="0" distB="0" distL="0" distR="0" wp14:anchorId="78B05051" wp14:editId="1F062EC3">
            <wp:extent cx="5731514" cy="3201030"/>
            <wp:effectExtent l="0" t="0" r="2536" b="0"/>
            <wp:docPr id="1570215019" name="Picture 16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01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92979B" w14:textId="77777777" w:rsidR="00BD154E" w:rsidRDefault="00BD154E"/>
    <w:p w14:paraId="51CEF990" w14:textId="77777777" w:rsidR="00BD154E" w:rsidRDefault="00BD154E"/>
    <w:p w14:paraId="0C48E481" w14:textId="77777777" w:rsidR="00BD154E" w:rsidRDefault="00BD154E"/>
    <w:p w14:paraId="6372DE83" w14:textId="77777777" w:rsidR="00BD154E" w:rsidRDefault="00BD154E"/>
    <w:p w14:paraId="48CF2387" w14:textId="77777777" w:rsidR="00BD154E" w:rsidRDefault="00BD154E"/>
    <w:p w14:paraId="4D92C703" w14:textId="77777777" w:rsidR="00BD154E" w:rsidRDefault="00BD154E"/>
    <w:p w14:paraId="12E9972F" w14:textId="77777777" w:rsidR="00BD154E" w:rsidRDefault="00BD154E"/>
    <w:p w14:paraId="2659986E" w14:textId="77777777" w:rsidR="00BD154E" w:rsidRDefault="00BD154E"/>
    <w:p w14:paraId="563969D5" w14:textId="77777777" w:rsidR="00BD154E" w:rsidRDefault="00BD154E"/>
    <w:p w14:paraId="739E0138" w14:textId="77777777" w:rsidR="00BD154E" w:rsidRDefault="00BD154E"/>
    <w:p w14:paraId="0FA1B051" w14:textId="77777777" w:rsidR="00BD154E" w:rsidRDefault="00BD154E"/>
    <w:p w14:paraId="48F5C75A" w14:textId="77777777" w:rsidR="00BD154E" w:rsidRDefault="00BD154E"/>
    <w:p w14:paraId="17ED9CD1" w14:textId="77777777" w:rsidR="00BD154E" w:rsidRDefault="00BD154E"/>
    <w:p w14:paraId="11A5BE98" w14:textId="77777777" w:rsidR="00BD154E" w:rsidRDefault="00BD154E"/>
    <w:p w14:paraId="1E8D7755" w14:textId="77777777" w:rsidR="00BD154E" w:rsidRDefault="00BD154E"/>
    <w:p w14:paraId="3427AE81" w14:textId="77777777" w:rsidR="00BD154E" w:rsidRDefault="00BD154E"/>
    <w:p w14:paraId="715E4E4C" w14:textId="77777777" w:rsidR="00BD154E" w:rsidRDefault="00BD154E"/>
    <w:p w14:paraId="49EEA5BB" w14:textId="77777777" w:rsidR="00BD154E" w:rsidRDefault="00000000">
      <w:r>
        <w:lastRenderedPageBreak/>
        <w:t>Register</w:t>
      </w:r>
    </w:p>
    <w:p w14:paraId="6358D4F7" w14:textId="77777777" w:rsidR="00BD154E" w:rsidRDefault="00000000">
      <w:r>
        <w:rPr>
          <w:noProof/>
        </w:rPr>
        <w:drawing>
          <wp:inline distT="0" distB="0" distL="0" distR="0" wp14:anchorId="4B3CA1B7" wp14:editId="7014D021">
            <wp:extent cx="5731514" cy="3265166"/>
            <wp:effectExtent l="0" t="0" r="2536" b="0"/>
            <wp:docPr id="196086874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651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1EF065C" w14:textId="77777777" w:rsidR="00BD154E" w:rsidRDefault="00BD154E"/>
    <w:p w14:paraId="29D3D037" w14:textId="77777777" w:rsidR="00BD154E" w:rsidRDefault="00BD154E"/>
    <w:p w14:paraId="3DE78AD3" w14:textId="77777777" w:rsidR="00BD154E" w:rsidRDefault="00BD154E"/>
    <w:p w14:paraId="76C58702" w14:textId="77777777" w:rsidR="00BD154E" w:rsidRDefault="00000000">
      <w:r>
        <w:t>Login</w:t>
      </w:r>
    </w:p>
    <w:p w14:paraId="12D94713" w14:textId="77777777" w:rsidR="00BD154E" w:rsidRDefault="00000000">
      <w:r>
        <w:rPr>
          <w:noProof/>
        </w:rPr>
        <w:drawing>
          <wp:inline distT="0" distB="0" distL="0" distR="0" wp14:anchorId="69817C58" wp14:editId="278C2DA3">
            <wp:extent cx="5731514" cy="3232788"/>
            <wp:effectExtent l="0" t="0" r="2536" b="5712"/>
            <wp:docPr id="1637404118" name="Picture 2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327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4885462" w14:textId="77777777" w:rsidR="00BD154E" w:rsidRDefault="00BD154E"/>
    <w:p w14:paraId="6D19FB15" w14:textId="77777777" w:rsidR="00BD154E" w:rsidRDefault="00BD154E"/>
    <w:p w14:paraId="18C23969" w14:textId="77777777" w:rsidR="00BD154E" w:rsidRDefault="00000000">
      <w:r>
        <w:lastRenderedPageBreak/>
        <w:t>Department Table(POST)</w:t>
      </w:r>
    </w:p>
    <w:p w14:paraId="6E213075" w14:textId="77777777" w:rsidR="00BD154E" w:rsidRDefault="00000000">
      <w:r>
        <w:rPr>
          <w:noProof/>
        </w:rPr>
        <w:drawing>
          <wp:inline distT="0" distB="0" distL="0" distR="0" wp14:anchorId="47BF8EBF" wp14:editId="1AD408A2">
            <wp:extent cx="5731514" cy="3301368"/>
            <wp:effectExtent l="0" t="0" r="2536" b="0"/>
            <wp:docPr id="929386030" name="Picture 3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3013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4CE501" w14:textId="77777777" w:rsidR="00BD154E" w:rsidRDefault="00BD154E"/>
    <w:p w14:paraId="42FA0B70" w14:textId="77777777" w:rsidR="00BD154E" w:rsidRDefault="00BD154E"/>
    <w:p w14:paraId="0D95AABF" w14:textId="77777777" w:rsidR="00BD154E" w:rsidRDefault="00000000">
      <w:r>
        <w:t>Department Table(GET)</w:t>
      </w:r>
    </w:p>
    <w:p w14:paraId="41C419CF" w14:textId="77777777" w:rsidR="00BD154E" w:rsidRDefault="00000000">
      <w:r>
        <w:rPr>
          <w:noProof/>
        </w:rPr>
        <w:drawing>
          <wp:inline distT="0" distB="0" distL="0" distR="0" wp14:anchorId="535C011F" wp14:editId="0BA3ED0A">
            <wp:extent cx="5731514" cy="3225161"/>
            <wp:effectExtent l="0" t="0" r="2536" b="0"/>
            <wp:docPr id="699209731" name="Picture 4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51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1EEB6D" w14:textId="77777777" w:rsidR="00BD154E" w:rsidRDefault="00BD154E"/>
    <w:p w14:paraId="0C3A642E" w14:textId="77777777" w:rsidR="00BD154E" w:rsidRDefault="00BD154E"/>
    <w:p w14:paraId="3721F94D" w14:textId="77777777" w:rsidR="00BD154E" w:rsidRDefault="00BD154E"/>
    <w:p w14:paraId="2D65C87B" w14:textId="77777777" w:rsidR="00BD154E" w:rsidRDefault="00000000">
      <w:r>
        <w:lastRenderedPageBreak/>
        <w:t>Department Table(PUT)</w:t>
      </w:r>
    </w:p>
    <w:p w14:paraId="34C8D16E" w14:textId="77777777" w:rsidR="00BD154E" w:rsidRDefault="00000000">
      <w:r>
        <w:rPr>
          <w:noProof/>
        </w:rPr>
        <w:drawing>
          <wp:inline distT="0" distB="0" distL="0" distR="0" wp14:anchorId="2AC945E4" wp14:editId="068B0A95">
            <wp:extent cx="5731514" cy="3248021"/>
            <wp:effectExtent l="0" t="0" r="2536" b="0"/>
            <wp:docPr id="1440600827" name="Picture 5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480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172C06" w14:textId="77777777" w:rsidR="00BD154E" w:rsidRDefault="00BD154E"/>
    <w:p w14:paraId="6F00AB75" w14:textId="77777777" w:rsidR="00BD154E" w:rsidRDefault="00BD154E"/>
    <w:p w14:paraId="07BE9A13" w14:textId="77777777" w:rsidR="00BD154E" w:rsidRDefault="00000000">
      <w:r>
        <w:t>Department Table(DELETE)</w:t>
      </w:r>
    </w:p>
    <w:p w14:paraId="3629740A" w14:textId="77777777" w:rsidR="00BD154E" w:rsidRDefault="00000000">
      <w:r>
        <w:rPr>
          <w:noProof/>
        </w:rPr>
        <w:drawing>
          <wp:inline distT="0" distB="0" distL="0" distR="0" wp14:anchorId="1F21A5EF" wp14:editId="68E79751">
            <wp:extent cx="5731514" cy="3281681"/>
            <wp:effectExtent l="0" t="0" r="2536" b="0"/>
            <wp:docPr id="880167066" name="Picture 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816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5572C1" w14:textId="77777777" w:rsidR="00BD154E" w:rsidRDefault="00BD154E"/>
    <w:p w14:paraId="3C204F1F" w14:textId="77777777" w:rsidR="00BD154E" w:rsidRDefault="00BD154E"/>
    <w:p w14:paraId="3E883F97" w14:textId="77777777" w:rsidR="00BD154E" w:rsidRDefault="00BD154E"/>
    <w:p w14:paraId="0BFC49D8" w14:textId="77777777" w:rsidR="00BD154E" w:rsidRDefault="00000000">
      <w:r>
        <w:lastRenderedPageBreak/>
        <w:t>Employee Table(POST)</w:t>
      </w:r>
    </w:p>
    <w:p w14:paraId="68A9899B" w14:textId="77777777" w:rsidR="00BD154E" w:rsidRDefault="00000000">
      <w:r>
        <w:rPr>
          <w:noProof/>
        </w:rPr>
        <w:drawing>
          <wp:inline distT="0" distB="0" distL="0" distR="0" wp14:anchorId="17A4E1EF" wp14:editId="2B7C49B2">
            <wp:extent cx="5731514" cy="3289938"/>
            <wp:effectExtent l="0" t="0" r="2536" b="5712"/>
            <wp:docPr id="1884276668" name="Picture 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899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10EA9B" w14:textId="77777777" w:rsidR="00BD154E" w:rsidRDefault="00BD154E"/>
    <w:p w14:paraId="63051A57" w14:textId="77777777" w:rsidR="00BD154E" w:rsidRDefault="00000000">
      <w:pPr>
        <w:tabs>
          <w:tab w:val="left" w:pos="930"/>
        </w:tabs>
      </w:pPr>
      <w:r>
        <w:tab/>
      </w:r>
    </w:p>
    <w:p w14:paraId="55D07A3C" w14:textId="77777777" w:rsidR="00BD154E" w:rsidRDefault="00BD154E">
      <w:pPr>
        <w:tabs>
          <w:tab w:val="left" w:pos="930"/>
        </w:tabs>
      </w:pPr>
    </w:p>
    <w:p w14:paraId="39EE2896" w14:textId="77777777" w:rsidR="00BD154E" w:rsidRDefault="00000000">
      <w:r>
        <w:t>Employee Table(GET)</w:t>
      </w:r>
    </w:p>
    <w:p w14:paraId="0097E5B4" w14:textId="77777777" w:rsidR="00BD154E" w:rsidRDefault="00000000">
      <w:pPr>
        <w:tabs>
          <w:tab w:val="left" w:pos="930"/>
        </w:tabs>
      </w:pPr>
      <w:r>
        <w:rPr>
          <w:noProof/>
        </w:rPr>
        <w:drawing>
          <wp:inline distT="0" distB="0" distL="0" distR="0" wp14:anchorId="5A23EA29" wp14:editId="2EDAFF16">
            <wp:extent cx="5731514" cy="3289938"/>
            <wp:effectExtent l="0" t="0" r="2536" b="5712"/>
            <wp:docPr id="909391969" name="Picture 8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899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53CA62" w14:textId="77777777" w:rsidR="00BD154E" w:rsidRDefault="00BD154E">
      <w:pPr>
        <w:tabs>
          <w:tab w:val="left" w:pos="930"/>
        </w:tabs>
      </w:pPr>
    </w:p>
    <w:p w14:paraId="4F8800F2" w14:textId="77777777" w:rsidR="00BD154E" w:rsidRDefault="00BD154E">
      <w:pPr>
        <w:tabs>
          <w:tab w:val="left" w:pos="930"/>
        </w:tabs>
      </w:pPr>
    </w:p>
    <w:p w14:paraId="2F992612" w14:textId="77777777" w:rsidR="00BD154E" w:rsidRDefault="00000000">
      <w:r>
        <w:lastRenderedPageBreak/>
        <w:t>Employee Table(PUT)</w:t>
      </w:r>
    </w:p>
    <w:p w14:paraId="2156586F" w14:textId="77777777" w:rsidR="00BD154E" w:rsidRDefault="00000000">
      <w:pPr>
        <w:tabs>
          <w:tab w:val="left" w:pos="930"/>
        </w:tabs>
      </w:pPr>
      <w:r>
        <w:rPr>
          <w:noProof/>
        </w:rPr>
        <w:drawing>
          <wp:inline distT="0" distB="0" distL="0" distR="0" wp14:anchorId="2278C0D1" wp14:editId="0D89D2E4">
            <wp:extent cx="5731514" cy="3293111"/>
            <wp:effectExtent l="0" t="0" r="2536" b="2539"/>
            <wp:docPr id="18251780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931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8B5047" w14:textId="77777777" w:rsidR="00BD154E" w:rsidRDefault="00BD154E">
      <w:pPr>
        <w:tabs>
          <w:tab w:val="left" w:pos="930"/>
        </w:tabs>
      </w:pPr>
    </w:p>
    <w:p w14:paraId="63935EE0" w14:textId="77777777" w:rsidR="00BD154E" w:rsidRDefault="00BD154E">
      <w:pPr>
        <w:tabs>
          <w:tab w:val="left" w:pos="930"/>
        </w:tabs>
      </w:pPr>
    </w:p>
    <w:p w14:paraId="27ABA239" w14:textId="77777777" w:rsidR="00BD154E" w:rsidRDefault="00BD154E">
      <w:pPr>
        <w:tabs>
          <w:tab w:val="left" w:pos="930"/>
        </w:tabs>
      </w:pPr>
    </w:p>
    <w:p w14:paraId="7E7B3F4B" w14:textId="77777777" w:rsidR="00BD154E" w:rsidRDefault="00000000">
      <w:r>
        <w:t>Employee Table(DELETE)</w:t>
      </w:r>
    </w:p>
    <w:p w14:paraId="5938113D" w14:textId="77777777" w:rsidR="00BD154E" w:rsidRDefault="00000000">
      <w:pPr>
        <w:tabs>
          <w:tab w:val="left" w:pos="930"/>
        </w:tabs>
      </w:pPr>
      <w:r>
        <w:rPr>
          <w:noProof/>
        </w:rPr>
        <w:drawing>
          <wp:inline distT="0" distB="0" distL="0" distR="0" wp14:anchorId="7B6C3ACF" wp14:editId="02190A12">
            <wp:extent cx="5731514" cy="3316601"/>
            <wp:effectExtent l="0" t="0" r="2536" b="0"/>
            <wp:docPr id="2137039515" name="Picture 10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3166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FA27B4" w14:textId="77777777" w:rsidR="00BD154E" w:rsidRDefault="00BD154E">
      <w:pPr>
        <w:tabs>
          <w:tab w:val="left" w:pos="930"/>
        </w:tabs>
      </w:pPr>
    </w:p>
    <w:p w14:paraId="55D1F65C" w14:textId="77777777" w:rsidR="00BD154E" w:rsidRDefault="00BD154E">
      <w:pPr>
        <w:tabs>
          <w:tab w:val="left" w:pos="930"/>
        </w:tabs>
      </w:pPr>
    </w:p>
    <w:p w14:paraId="72E51CAF" w14:textId="77777777" w:rsidR="00BD154E" w:rsidRDefault="00000000">
      <w:pPr>
        <w:tabs>
          <w:tab w:val="left" w:pos="930"/>
        </w:tabs>
      </w:pPr>
      <w:r>
        <w:lastRenderedPageBreak/>
        <w:t>Workbench Showing POST End Point Employee Table</w:t>
      </w:r>
    </w:p>
    <w:p w14:paraId="5A8A49AD" w14:textId="77777777" w:rsidR="00BD154E" w:rsidRDefault="00000000">
      <w:pPr>
        <w:tabs>
          <w:tab w:val="left" w:pos="930"/>
        </w:tabs>
      </w:pPr>
      <w:r>
        <w:rPr>
          <w:noProof/>
        </w:rPr>
        <w:drawing>
          <wp:inline distT="0" distB="0" distL="0" distR="0" wp14:anchorId="15A3F330" wp14:editId="4DB53714">
            <wp:extent cx="5731514" cy="3226432"/>
            <wp:effectExtent l="0" t="0" r="2536" b="0"/>
            <wp:docPr id="1450995713" name="Picture 1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64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396577" w14:textId="77777777" w:rsidR="00BD154E" w:rsidRDefault="00BD154E">
      <w:pPr>
        <w:tabs>
          <w:tab w:val="left" w:pos="930"/>
        </w:tabs>
      </w:pPr>
    </w:p>
    <w:p w14:paraId="62F6441F" w14:textId="77777777" w:rsidR="00BD154E" w:rsidRDefault="00BD154E">
      <w:pPr>
        <w:tabs>
          <w:tab w:val="left" w:pos="930"/>
        </w:tabs>
      </w:pPr>
    </w:p>
    <w:p w14:paraId="1CA03474" w14:textId="77777777" w:rsidR="00BD154E" w:rsidRDefault="00000000">
      <w:pPr>
        <w:tabs>
          <w:tab w:val="left" w:pos="930"/>
        </w:tabs>
      </w:pPr>
      <w:r>
        <w:t>Workbench Showing PUT End Point Employee Table</w:t>
      </w:r>
    </w:p>
    <w:p w14:paraId="4908FBCA" w14:textId="77777777" w:rsidR="00BD154E" w:rsidRDefault="00000000">
      <w:r>
        <w:rPr>
          <w:noProof/>
        </w:rPr>
        <w:drawing>
          <wp:inline distT="0" distB="0" distL="0" distR="0" wp14:anchorId="3C0EE56A" wp14:editId="2283E39C">
            <wp:extent cx="5731514" cy="3209287"/>
            <wp:effectExtent l="0" t="0" r="2536" b="0"/>
            <wp:docPr id="116416714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092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BD154E">
      <w:headerReference w:type="default" r:id="rId19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4E609" w14:textId="77777777" w:rsidR="002A3B9D" w:rsidRDefault="002A3B9D">
      <w:pPr>
        <w:spacing w:after="0" w:line="240" w:lineRule="auto"/>
      </w:pPr>
      <w:r>
        <w:separator/>
      </w:r>
    </w:p>
  </w:endnote>
  <w:endnote w:type="continuationSeparator" w:id="0">
    <w:p w14:paraId="489EFA82" w14:textId="77777777" w:rsidR="002A3B9D" w:rsidRDefault="002A3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7B191" w14:textId="77777777" w:rsidR="002A3B9D" w:rsidRDefault="002A3B9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F2AAA99" w14:textId="77777777" w:rsidR="002A3B9D" w:rsidRDefault="002A3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CC053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0059E0" wp14:editId="1484D63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8" cy="443868"/>
              <wp:effectExtent l="0" t="0" r="13332" b="13332"/>
              <wp:wrapNone/>
              <wp:docPr id="1268463872" name="Text Box 15" descr="Classifi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8" cy="443868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471BE9A1" w14:textId="77777777" w:rsidR="00000000" w:rsidRDefault="00000000">
                          <w:pPr>
                            <w:spacing w:after="0"/>
                            <w:rPr>
                              <w:rFonts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vert="horz" wrap="none" lIns="254002" tIns="190496" rIns="0" bIns="0" anchor="t" anchorCtr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059E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alt="Classified" style="position:absolute;margin-left:0;margin-top:0;width:34.95pt;height:34.95pt;z-index:251659264;visibility:visible;mso-wrap-style:none;mso-wrap-distance-left:9pt;mso-wrap-distance-top:0;mso-wrap-distance-right:9pt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" filled="f" stroked="f">
              <v:textbox style="mso-fit-shape-to-text:t" inset="7.05561mm,5.29156mm,0,0">
                <w:txbxContent>
                  <w:p w14:paraId="471BE9A1" w14:textId="77777777" w:rsidR="00000000" w:rsidRDefault="00000000">
                    <w:pPr>
                      <w:spacing w:after="0"/>
                      <w:rPr>
                        <w:rFonts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cs="Calibri"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D154E"/>
    <w:rsid w:val="002A3B9D"/>
    <w:rsid w:val="00BD154E"/>
    <w:rsid w:val="00EC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D226B"/>
  <w15:docId w15:val="{4C00AF29-EE62-4516-A4A3-B1EEB3CF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IN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J Kartha</dc:creator>
  <dc:description/>
  <cp:lastModifiedBy>Abhijeet J Kartha</cp:lastModifiedBy>
  <cp:revision>2</cp:revision>
  <cp:lastPrinted>2024-02-23T09:15:00Z</cp:lastPrinted>
  <dcterms:created xsi:type="dcterms:W3CDTF">2024-02-23T09:20:00Z</dcterms:created>
  <dcterms:modified xsi:type="dcterms:W3CDTF">2024-02-23T09:20:00Z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61b8926b,65bacab1,172761ed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2024-02-23T09:10:36Z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cecdbee7-653b-4176-84ce-658b932bd30f</vt:lpwstr>
  </property>
  <property fmtid="{D5CDD505-2E9C-101B-9397-08002B2CF9AE}" pid="11" name="MSIP_Label_00f7727a-510c-40ce-a418-7fdfc8e6513f_ContentBits">
    <vt:lpwstr>1</vt:lpwstr>
  </property>
</Properties>
</file>